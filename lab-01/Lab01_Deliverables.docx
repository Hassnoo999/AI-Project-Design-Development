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4961A" w14:textId="67388338" w:rsidR="00771F16" w:rsidRDefault="007E4B55" w:rsidP="007E4B55">
      <w:pPr>
        <w:pStyle w:val="Title"/>
        <w:pBdr>
          <w:bottom w:val="single" w:sz="6" w:space="1" w:color="auto"/>
        </w:pBdr>
        <w:jc w:val="center"/>
      </w:pPr>
      <w:r>
        <w:t>AI PROJECT DESIGN &amp; DEVELOPMENT LAB 01</w:t>
      </w:r>
    </w:p>
    <w:p w14:paraId="06CE44E2" w14:textId="77777777" w:rsidR="007E4B55" w:rsidRDefault="007E4B55" w:rsidP="007E4B55"/>
    <w:p w14:paraId="23986CF3" w14:textId="77777777" w:rsidR="007E4B55" w:rsidRDefault="007E4B55" w:rsidP="007E4B55"/>
    <w:p w14:paraId="5650406B" w14:textId="77777777" w:rsidR="007E4B55" w:rsidRPr="007E4B55" w:rsidRDefault="007E4B55" w:rsidP="007E4B55"/>
    <w:p w14:paraId="42A1B5B1" w14:textId="77777777" w:rsidR="00173B52" w:rsidRDefault="00173B52" w:rsidP="007E4B55">
      <w:pPr>
        <w:pStyle w:val="Heading1"/>
        <w:ind w:left="720"/>
      </w:pPr>
    </w:p>
    <w:p w14:paraId="1AE3C088" w14:textId="4BACE388" w:rsidR="00173B52" w:rsidRDefault="007E4B55" w:rsidP="007E4B55">
      <w:pPr>
        <w:pStyle w:val="Heading1"/>
        <w:ind w:left="720"/>
      </w:pPr>
      <w:r>
        <w:t xml:space="preserve">Submitted By: </w:t>
      </w:r>
      <w:r>
        <w:tab/>
        <w:t>Hassan Bin Saqib</w:t>
      </w:r>
      <w:r>
        <w:br/>
        <w:t xml:space="preserve">Roll No.: </w:t>
      </w:r>
      <w:r>
        <w:tab/>
      </w:r>
      <w:r>
        <w:tab/>
        <w:t>231170</w:t>
      </w:r>
    </w:p>
    <w:p w14:paraId="637CF416" w14:textId="77777777" w:rsidR="00173B52" w:rsidRDefault="00173B52" w:rsidP="007E4B55">
      <w:pPr>
        <w:pStyle w:val="Heading1"/>
        <w:ind w:left="720"/>
      </w:pPr>
    </w:p>
    <w:p w14:paraId="1680D74F" w14:textId="77777777" w:rsidR="00173B52" w:rsidRDefault="007E4B55" w:rsidP="007E4B55">
      <w:pPr>
        <w:pStyle w:val="Heading1"/>
        <w:ind w:left="720"/>
      </w:pPr>
      <w:r>
        <w:t xml:space="preserve">Submitted To:     </w:t>
      </w:r>
      <w:r w:rsidR="00173B52">
        <w:t>Sir Farhan</w:t>
      </w:r>
      <w:r w:rsidR="00173B52">
        <w:br/>
        <w:t>Date:</w:t>
      </w:r>
      <w:r w:rsidR="00173B52">
        <w:tab/>
      </w:r>
      <w:r w:rsidR="00173B52">
        <w:tab/>
      </w:r>
      <w:r w:rsidR="00173B52">
        <w:tab/>
        <w:t>4</w:t>
      </w:r>
      <w:r w:rsidR="00173B52" w:rsidRPr="00173B52">
        <w:rPr>
          <w:vertAlign w:val="superscript"/>
        </w:rPr>
        <w:t>th</w:t>
      </w:r>
      <w:r w:rsidR="00173B52">
        <w:t xml:space="preserve"> Oct, 26</w:t>
      </w:r>
    </w:p>
    <w:p w14:paraId="3A0BAFFA" w14:textId="77777777" w:rsidR="00173B52" w:rsidRDefault="00173B52" w:rsidP="00173B52"/>
    <w:p w14:paraId="38A9BC32" w14:textId="77777777" w:rsidR="00173B52" w:rsidRDefault="00173B52" w:rsidP="00173B52"/>
    <w:p w14:paraId="08214593" w14:textId="77777777" w:rsidR="00173B52" w:rsidRDefault="00173B52" w:rsidP="00173B52"/>
    <w:p w14:paraId="0944E1C3" w14:textId="77777777" w:rsidR="00173B52" w:rsidRDefault="00173B52" w:rsidP="00173B52"/>
    <w:p w14:paraId="228762D3" w14:textId="77777777" w:rsidR="00173B52" w:rsidRDefault="00173B52" w:rsidP="00173B52"/>
    <w:p w14:paraId="3528F6E6" w14:textId="77777777" w:rsidR="00173B52" w:rsidRDefault="00173B52" w:rsidP="00173B52">
      <w:pPr>
        <w:pStyle w:val="Heading1"/>
        <w:ind w:left="720"/>
        <w:jc w:val="center"/>
      </w:pPr>
    </w:p>
    <w:p w14:paraId="652B0A04" w14:textId="77777777" w:rsidR="00173B52" w:rsidRDefault="00173B52" w:rsidP="00173B52">
      <w:pPr>
        <w:pStyle w:val="Heading1"/>
        <w:pBdr>
          <w:bottom w:val="single" w:sz="6" w:space="1" w:color="auto"/>
        </w:pBdr>
        <w:ind w:left="720"/>
        <w:jc w:val="center"/>
      </w:pPr>
    </w:p>
    <w:p w14:paraId="33C9B179" w14:textId="5925EF75" w:rsidR="00173B52" w:rsidRDefault="00173B52" w:rsidP="00EB3A04">
      <w:pPr>
        <w:pStyle w:val="Heading1"/>
        <w:jc w:val="center"/>
      </w:pPr>
      <w:r>
        <w:t>Dept of Creative Technologies (AI)</w:t>
      </w:r>
      <w:r>
        <w:br/>
        <w:t>AIR UNIVERSITY ISLAMABAD</w:t>
      </w:r>
    </w:p>
    <w:p w14:paraId="4C637AAE" w14:textId="655CCD87" w:rsidR="00EB3A04" w:rsidRDefault="00EB3A04"/>
    <w:p w14:paraId="6B32D68B" w14:textId="708DB5DE" w:rsidR="005620F3" w:rsidRDefault="00625642" w:rsidP="005620F3">
      <w:pPr>
        <w:pStyle w:val="Heading2"/>
      </w:pPr>
      <w:r>
        <w:t>Task 1 AI Repository Directory Structure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I used lab-01/setup_structure.py to create the required AI folders. The script can be run again safely. Empty folders are tracked with .gitkeep files.</w:t>
      </w:r>
    </w:p>
    <w:p>
      <w:r>
        <w:drawing>
          <wp:inline xmlns:a="http://schemas.openxmlformats.org/drawingml/2006/main" xmlns:pic="http://schemas.openxmlformats.org/drawingml/2006/picture">
            <wp:extent cx="5852160" cy="1892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925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Terminal output from the executed setup script. The root .gitignore excludes Python caches, notebook checkpoints, aipdd_env and binary weights including .pt, .onnx and .h5.</w:t>
      </w:r>
    </w:p>
    <w:p w14:paraId="6B32D68B" w14:textId="708DB5DE" w:rsidR="005620F3" w:rsidRDefault="00625642" w:rsidP="005620F3">
      <w:pPr>
        <w:pStyle w:val="Heading2"/>
        <w:pageBreakBefore/>
      </w:pPr>
      <w:r>
        <w:t>Task 2 Virtual Environment and Pinned Packages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I created and activated aipdd_env, installed NumPy, OpenCV, Matplotlib, Ultralytics and Jupyter, and used CPU builds of PyTorch and torchvision. The full environment is pinned in the root requirements.txt.</w:t>
      </w:r>
    </w:p>
    <w:p>
      <w:r>
        <w:drawing>
          <wp:inline xmlns:a="http://schemas.openxmlformats.org/drawingml/2006/main" xmlns:pic="http://schemas.openxmlformats.org/drawingml/2006/picture">
            <wp:extent cx="5852160" cy="3062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629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Terminal output from the active environment. Setup commands are in lab-01/setup_environment.ps1. Reinstall command: python -m pip install --extra-index-url https://download.pytorch.org/whl/cpu -r requirements.txt.</w:t>
      </w:r>
    </w:p>
    <w:p w14:paraId="6B32D68B" w14:textId="708DB5DE" w:rsidR="005620F3" w:rsidRDefault="00625642" w:rsidP="005620F3">
      <w:pPr>
        <w:pStyle w:val="Heading2"/>
        <w:pageBreakBefore/>
      </w:pPr>
      <w:r>
        <w:t>Task 3 Git Initialization and Branch Strategy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The provided repository was cloned with its existing initial commit. I committed the project structure, created feature/lab01-setup, committed requirements.txt there and merged it into main with a merge commit.</w:t>
      </w:r>
    </w:p>
    <w:p>
      <w:r>
        <w:drawing>
          <wp:inline xmlns:a="http://schemas.openxmlformats.org/drawingml/2006/main" xmlns:pic="http://schemas.openxmlformats.org/drawingml/2006/picture">
            <wp:extent cx="5852160" cy="37944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944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Real Git terminal log showing status, commit graph and branch history. Full text evidence is saved in lab-01/evidence/git_history.txt.</w:t>
      </w:r>
    </w:p>
    <w:p w14:paraId="6B32D68B" w14:textId="708DB5DE" w:rsidR="005620F3" w:rsidRDefault="00625642" w:rsidP="005620F3">
      <w:pPr>
        <w:pStyle w:val="Heading2"/>
        <w:pageBreakBefore/>
      </w:pPr>
      <w:r>
        <w:t>Task 4 Executed Jupyter Notebook</w:t>
      </w:r>
    </w:p>
    <w:p>
      <w:r>
        <w:drawing>
          <wp:inline xmlns:a="http://schemas.openxmlformats.org/drawingml/2006/main" xmlns:pic="http://schemas.openxmlformats.org/drawingml/2006/picture">
            <wp:extent cx="5852160" cy="2916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ver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66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Output captured from the executed notebook. The kernel executable belongs to aipdd_env, imports completed without errors, and the synthetic image/tensor check ran on the CPU. Notebook: notebooks/lab01_setup.ipynb.</w:t>
      </w:r>
    </w:p>
    <w:p w14:paraId="6B32D68B" w14:textId="708DB5DE" w:rsidR="005620F3" w:rsidRDefault="00625642" w:rsidP="005620F3">
      <w:pPr>
        <w:pStyle w:val="Heading2"/>
        <w:pageBreakBefore/>
      </w:pPr>
      <w:r>
        <w:t>Task 5 Project Objectives in Notebook Markdown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Project title: Classroom Cheating Detection Assistant. Problem: a teacher cannot watch every student at once. The proposed system flags visible phones and repeated suspicious activity for teacher review.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Core objectives: read the camera feed, detect relevant objects, add student tracking later, avoid single-glance alerts and save local event records. The notebook includes level 1 to 3 headings, bullet lists, bold text and a PowerShell code block.</w:t>
      </w:r>
    </w:p>
    <w:p>
      <w:r>
        <w:drawing>
          <wp:inline xmlns:a="http://schemas.openxmlformats.org/drawingml/2006/main" xmlns:pic="http://schemas.openxmlformats.org/drawingml/2006/picture">
            <wp:extent cx="5852160" cy="32905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markdow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5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Screenshot of the rendered notebook Markdown cover.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Rendered notebook: lab-01/lab01_setup.html. Submission repository: https://github.com/Hassnoo999/AI-Project-Design-Development</w:t>
      </w:r>
    </w:p>
    <w:p w14:paraId="01F6D9B9" w14:textId="43D7DFF3" w:rsidR="00EE2D99" w:rsidRPr="006303CC" w:rsidRDefault="006303CC" w:rsidP="00EE2D99">
      <w:pPr>
        <w:jc w:val="center"/>
        <w:rPr>
          <w:i/>
          <w:iCs/>
        </w:rPr>
      </w:pPr>
      <w:r w:rsidRPr="006303CC">
        <w:rPr>
          <w:i/>
          <w:iCs/>
        </w:rPr>
        <w:t xml:space="preserve">Drafted By: </w:t>
      </w:r>
      <w:r w:rsidR="00EE2D99" w:rsidRPr="006303CC">
        <w:rPr>
          <w:i/>
          <w:iCs/>
        </w:rPr>
        <w:t>Hassan Bin Saqib</w:t>
      </w:r>
    </w:p>
    <w:sectPr w:rsidR="00EE2D99" w:rsidRPr="006303CC" w:rsidSect="00173B52">
      <w:pgSz w:w="12240" w:h="15840"/>
      <w:pgMar w:top="1440" w:right="1440" w:bottom="1440" w:left="1440" w:header="576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984DC" w14:textId="77777777" w:rsidR="0076331F" w:rsidRDefault="0076331F">
      <w:pPr>
        <w:spacing w:after="0"/>
      </w:pPr>
      <w:r>
        <w:separator/>
      </w:r>
    </w:p>
  </w:endnote>
  <w:endnote w:type="continuationSeparator" w:id="0">
    <w:p w14:paraId="0C6AB341" w14:textId="77777777" w:rsidR="0076331F" w:rsidRDefault="007633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TKaiti">
    <w:panose1 w:val="00000000000000000000"/>
    <w:charset w:val="86"/>
    <w:family w:val="auto"/>
    <w:notTrueType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0BED6" w14:textId="77777777" w:rsidR="0076331F" w:rsidRDefault="0076331F">
      <w:pPr>
        <w:spacing w:after="0"/>
      </w:pPr>
      <w:r>
        <w:separator/>
      </w:r>
    </w:p>
  </w:footnote>
  <w:footnote w:type="continuationSeparator" w:id="0">
    <w:p w14:paraId="376902A3" w14:textId="77777777" w:rsidR="0076331F" w:rsidRDefault="007633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A215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E8AC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A685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50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6ADD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7C4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7864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4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982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089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5215A4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20FA6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D4094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06CAE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11D77"/>
    <w:multiLevelType w:val="hybridMultilevel"/>
    <w:tmpl w:val="88CA28BE"/>
    <w:lvl w:ilvl="0" w:tplc="45FAF404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ED0CA6"/>
    <w:multiLevelType w:val="hybridMultilevel"/>
    <w:tmpl w:val="B6601E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57FDB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3345A"/>
    <w:multiLevelType w:val="multilevel"/>
    <w:tmpl w:val="3BF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93BBA"/>
    <w:multiLevelType w:val="hybridMultilevel"/>
    <w:tmpl w:val="08CE1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A52F2"/>
    <w:multiLevelType w:val="multilevel"/>
    <w:tmpl w:val="56F2101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1CADE4" w:themeColor="accen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1CADE4" w:themeColor="accen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CADE4" w:themeColor="accen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1CADE4" w:themeColor="accen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1CADE4" w:themeColor="accent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olor w:val="1CADE4" w:themeColor="accent1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olor w:val="1CADE4" w:themeColor="accen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1CADE4" w:themeColor="accent1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olor w:val="1CADE4" w:themeColor="accent1"/>
      </w:rPr>
    </w:lvl>
  </w:abstractNum>
  <w:abstractNum w:abstractNumId="20" w15:restartNumberingAfterBreak="0">
    <w:nsid w:val="4CFA5C3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2570B"/>
    <w:multiLevelType w:val="hybridMultilevel"/>
    <w:tmpl w:val="2AD45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D3BCC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85079"/>
    <w:multiLevelType w:val="multilevel"/>
    <w:tmpl w:val="E3E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82F99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226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C3D40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51F6C5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78371C79"/>
    <w:multiLevelType w:val="multilevel"/>
    <w:tmpl w:val="0840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805774">
    <w:abstractNumId w:val="21"/>
  </w:num>
  <w:num w:numId="2" w16cid:durableId="2089496561">
    <w:abstractNumId w:val="19"/>
  </w:num>
  <w:num w:numId="3" w16cid:durableId="455177075">
    <w:abstractNumId w:val="19"/>
  </w:num>
  <w:num w:numId="4" w16cid:durableId="319191134">
    <w:abstractNumId w:val="19"/>
  </w:num>
  <w:num w:numId="5" w16cid:durableId="1401756467">
    <w:abstractNumId w:val="19"/>
  </w:num>
  <w:num w:numId="6" w16cid:durableId="1657996831">
    <w:abstractNumId w:val="19"/>
  </w:num>
  <w:num w:numId="7" w16cid:durableId="2054956907">
    <w:abstractNumId w:val="19"/>
  </w:num>
  <w:num w:numId="8" w16cid:durableId="1799491210">
    <w:abstractNumId w:val="19"/>
  </w:num>
  <w:num w:numId="9" w16cid:durableId="550193358">
    <w:abstractNumId w:val="19"/>
  </w:num>
  <w:num w:numId="10" w16cid:durableId="1853257553">
    <w:abstractNumId w:val="19"/>
  </w:num>
  <w:num w:numId="11" w16cid:durableId="1320890920">
    <w:abstractNumId w:val="19"/>
  </w:num>
  <w:num w:numId="12" w16cid:durableId="143816744">
    <w:abstractNumId w:val="19"/>
  </w:num>
  <w:num w:numId="13" w16cid:durableId="770316334">
    <w:abstractNumId w:val="27"/>
  </w:num>
  <w:num w:numId="14" w16cid:durableId="691613783">
    <w:abstractNumId w:val="26"/>
  </w:num>
  <w:num w:numId="15" w16cid:durableId="693728039">
    <w:abstractNumId w:val="28"/>
  </w:num>
  <w:num w:numId="16" w16cid:durableId="657538288">
    <w:abstractNumId w:val="20"/>
  </w:num>
  <w:num w:numId="17" w16cid:durableId="2081906186">
    <w:abstractNumId w:val="9"/>
  </w:num>
  <w:num w:numId="18" w16cid:durableId="2095783449">
    <w:abstractNumId w:val="7"/>
  </w:num>
  <w:num w:numId="19" w16cid:durableId="1742407105">
    <w:abstractNumId w:val="6"/>
  </w:num>
  <w:num w:numId="20" w16cid:durableId="458651205">
    <w:abstractNumId w:val="5"/>
  </w:num>
  <w:num w:numId="21" w16cid:durableId="1578973475">
    <w:abstractNumId w:val="4"/>
  </w:num>
  <w:num w:numId="22" w16cid:durableId="1590846503">
    <w:abstractNumId w:val="8"/>
  </w:num>
  <w:num w:numId="23" w16cid:durableId="2063671093">
    <w:abstractNumId w:val="3"/>
  </w:num>
  <w:num w:numId="24" w16cid:durableId="531499980">
    <w:abstractNumId w:val="2"/>
  </w:num>
  <w:num w:numId="25" w16cid:durableId="1677489426">
    <w:abstractNumId w:val="1"/>
  </w:num>
  <w:num w:numId="26" w16cid:durableId="255284165">
    <w:abstractNumId w:val="0"/>
  </w:num>
  <w:num w:numId="27" w16cid:durableId="1577666072">
    <w:abstractNumId w:val="24"/>
  </w:num>
  <w:num w:numId="28" w16cid:durableId="1451314636">
    <w:abstractNumId w:val="13"/>
  </w:num>
  <w:num w:numId="29" w16cid:durableId="300767023">
    <w:abstractNumId w:val="17"/>
  </w:num>
  <w:num w:numId="30" w16cid:durableId="639768359">
    <w:abstractNumId w:val="29"/>
  </w:num>
  <w:num w:numId="31" w16cid:durableId="1260874192">
    <w:abstractNumId w:val="18"/>
  </w:num>
  <w:num w:numId="32" w16cid:durableId="1816144371">
    <w:abstractNumId w:val="10"/>
  </w:num>
  <w:num w:numId="33" w16cid:durableId="932670674">
    <w:abstractNumId w:val="12"/>
  </w:num>
  <w:num w:numId="34" w16cid:durableId="918445194">
    <w:abstractNumId w:val="25"/>
  </w:num>
  <w:num w:numId="35" w16cid:durableId="217933064">
    <w:abstractNumId w:val="14"/>
  </w:num>
  <w:num w:numId="36" w16cid:durableId="1170869106">
    <w:abstractNumId w:val="23"/>
  </w:num>
  <w:num w:numId="37" w16cid:durableId="1299266266">
    <w:abstractNumId w:val="11"/>
  </w:num>
  <w:num w:numId="38" w16cid:durableId="1063601875">
    <w:abstractNumId w:val="22"/>
  </w:num>
  <w:num w:numId="39" w16cid:durableId="1689671043">
    <w:abstractNumId w:val="15"/>
  </w:num>
  <w:num w:numId="40" w16cid:durableId="10302978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55"/>
    <w:rsid w:val="00033470"/>
    <w:rsid w:val="000A0F9B"/>
    <w:rsid w:val="00123E1E"/>
    <w:rsid w:val="0013591F"/>
    <w:rsid w:val="00173B52"/>
    <w:rsid w:val="0019236A"/>
    <w:rsid w:val="001953E5"/>
    <w:rsid w:val="001A52AB"/>
    <w:rsid w:val="001D06AD"/>
    <w:rsid w:val="00216BF8"/>
    <w:rsid w:val="0024640E"/>
    <w:rsid w:val="002C1B16"/>
    <w:rsid w:val="002E4AEB"/>
    <w:rsid w:val="002F537B"/>
    <w:rsid w:val="003C24C4"/>
    <w:rsid w:val="0043408D"/>
    <w:rsid w:val="004B5999"/>
    <w:rsid w:val="004E1793"/>
    <w:rsid w:val="00551C79"/>
    <w:rsid w:val="005620F3"/>
    <w:rsid w:val="00573C3A"/>
    <w:rsid w:val="005C7B06"/>
    <w:rsid w:val="005D08EA"/>
    <w:rsid w:val="00625642"/>
    <w:rsid w:val="006303CC"/>
    <w:rsid w:val="00653E86"/>
    <w:rsid w:val="00664566"/>
    <w:rsid w:val="0076331F"/>
    <w:rsid w:val="00771F16"/>
    <w:rsid w:val="0078294C"/>
    <w:rsid w:val="007A4A4D"/>
    <w:rsid w:val="007E4B55"/>
    <w:rsid w:val="00867F54"/>
    <w:rsid w:val="008B6008"/>
    <w:rsid w:val="008F691B"/>
    <w:rsid w:val="00971DEC"/>
    <w:rsid w:val="00B64B70"/>
    <w:rsid w:val="00B66857"/>
    <w:rsid w:val="00BA3B94"/>
    <w:rsid w:val="00BA7D76"/>
    <w:rsid w:val="00C07BE9"/>
    <w:rsid w:val="00C6441D"/>
    <w:rsid w:val="00CD4B68"/>
    <w:rsid w:val="00DF737A"/>
    <w:rsid w:val="00E02633"/>
    <w:rsid w:val="00E810AB"/>
    <w:rsid w:val="00EB3A04"/>
    <w:rsid w:val="00EE2D99"/>
    <w:rsid w:val="00F9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B5569"/>
  <w15:chartTrackingRefBased/>
  <w15:docId w15:val="{9A2D9568-4974-4D35-9B76-FE0F48DA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0F3"/>
    <w:pPr>
      <w:spacing w:before="80" w:after="80"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68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620F3"/>
    <w:pPr>
      <w:keepNext/>
      <w:keepLines/>
      <w:numPr>
        <w:numId w:val="35"/>
      </w:numPr>
      <w:spacing w:before="120" w:after="120" w:line="36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6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68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668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B668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szCs w:val="20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B668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szCs w:val="20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B668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B668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aps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20F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57"/>
    <w:rPr>
      <w:rFonts w:asciiTheme="majorHAnsi" w:eastAsiaTheme="majorEastAsia" w:hAnsiTheme="majorHAnsi" w:cstheme="majorBidi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57"/>
    <w:rPr>
      <w:rFonts w:asciiTheme="majorHAnsi" w:eastAsiaTheme="majorEastAsia" w:hAnsiTheme="majorHAnsi" w:cstheme="majorBidi"/>
      <w:i/>
      <w:iCs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57"/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57"/>
    <w:rPr>
      <w:rFonts w:asciiTheme="majorHAnsi" w:eastAsiaTheme="majorEastAsia" w:hAnsiTheme="majorHAnsi" w:cstheme="majorBidi"/>
      <w:i/>
      <w:iCs/>
      <w:caps/>
      <w:szCs w:val="18"/>
    </w:rPr>
  </w:style>
  <w:style w:type="paragraph" w:styleId="Title">
    <w:name w:val="Title"/>
    <w:basedOn w:val="Normal"/>
    <w:next w:val="Normal"/>
    <w:link w:val="TitleChar"/>
    <w:uiPriority w:val="1"/>
    <w:qFormat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B66857"/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0A0F9B"/>
    <w:pPr>
      <w:numPr>
        <w:ilvl w:val="1"/>
      </w:numPr>
    </w:pPr>
    <w:rPr>
      <w:color w:val="404040" w:themeColor="text1" w:themeTint="BF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A0F9B"/>
    <w:rPr>
      <w:color w:val="404040" w:themeColor="text1" w:themeTint="BF"/>
      <w:spacing w:val="1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A0F9B"/>
    <w:rPr>
      <w:i/>
      <w:iCs/>
      <w:color w:val="0D5672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A0F9B"/>
    <w:pPr>
      <w:pBdr>
        <w:top w:val="single" w:sz="4" w:space="10" w:color="0D5672" w:themeColor="accent1" w:themeShade="80"/>
        <w:bottom w:val="single" w:sz="4" w:space="10" w:color="0D5672" w:themeColor="accent1" w:themeShade="80"/>
      </w:pBdr>
      <w:spacing w:before="360" w:after="360"/>
      <w:ind w:left="864" w:right="864"/>
      <w:jc w:val="center"/>
    </w:pPr>
    <w:rPr>
      <w:i/>
      <w:iCs/>
      <w:color w:val="0D5672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A0F9B"/>
    <w:rPr>
      <w:i/>
      <w:iCs/>
      <w:color w:val="0D5672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A0F9B"/>
    <w:rPr>
      <w:b/>
      <w:bCs/>
      <w:caps w:val="0"/>
      <w:smallCaps/>
      <w:color w:val="0D5672" w:themeColor="accent1" w:themeShade="8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6857"/>
    <w:pPr>
      <w:spacing w:after="200"/>
    </w:pPr>
    <w:rPr>
      <w:i/>
      <w:iCs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857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85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6685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6685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6685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6685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6685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685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685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6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685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66857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6685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6857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685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B66857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6857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685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857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85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B668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6685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66857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6685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216BF8"/>
    <w:pPr>
      <w:pBdr>
        <w:top w:val="single" w:sz="2" w:space="10" w:color="0D5672" w:themeColor="accent1" w:themeShade="80" w:shadow="1"/>
        <w:left w:val="single" w:sz="2" w:space="10" w:color="0D5672" w:themeColor="accent1" w:themeShade="80" w:shadow="1"/>
        <w:bottom w:val="single" w:sz="2" w:space="10" w:color="0D5672" w:themeColor="accent1" w:themeShade="80" w:shadow="1"/>
        <w:right w:val="single" w:sz="2" w:space="10" w:color="0D5672" w:themeColor="accent1" w:themeShade="80" w:shadow="1"/>
      </w:pBdr>
      <w:ind w:left="1152" w:right="1152"/>
    </w:pPr>
    <w:rPr>
      <w:i/>
      <w:iCs/>
      <w:color w:val="0D5672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971DEC"/>
    <w:rPr>
      <w:color w:val="215D4B" w:themeColor="accent4" w:themeShade="80"/>
      <w:u w:val="single"/>
    </w:rPr>
  </w:style>
  <w:style w:type="character" w:styleId="Hyperlink">
    <w:name w:val="Hyperlink"/>
    <w:basedOn w:val="DefaultParagraphFont"/>
    <w:uiPriority w:val="99"/>
    <w:unhideWhenUsed/>
    <w:rsid w:val="00B66857"/>
    <w:rPr>
      <w:color w:val="2E653E" w:themeColor="accent5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B66857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8B6008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6008"/>
  </w:style>
  <w:style w:type="paragraph" w:styleId="Footer">
    <w:name w:val="footer"/>
    <w:basedOn w:val="Normal"/>
    <w:link w:val="FooterChar"/>
    <w:uiPriority w:val="99"/>
    <w:unhideWhenUsed/>
    <w:rsid w:val="008B6008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B6008"/>
  </w:style>
  <w:style w:type="character" w:styleId="UnresolvedMention">
    <w:name w:val="Unresolved Mention"/>
    <w:basedOn w:val="DefaultParagraphFont"/>
    <w:uiPriority w:val="99"/>
    <w:semiHidden/>
    <w:unhideWhenUsed/>
    <w:rsid w:val="006256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625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8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68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16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9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926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93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68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81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7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934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37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1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42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0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2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7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3F5F6"/>
                    <w:right w:val="none" w:sz="0" w:space="0" w:color="auto"/>
                  </w:divBdr>
                  <w:divsChild>
                    <w:div w:id="123018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1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61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40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69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31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49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36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8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8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98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19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304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3F5F6"/>
                    <w:right w:val="none" w:sz="0" w:space="0" w:color="auto"/>
                  </w:divBdr>
                  <w:divsChild>
                    <w:div w:id="13422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0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48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65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60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07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kaggle.com/datasets/cctvdataset/cctv-exam-monitor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aajanwankhade/oep-datas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universe.roboflow.com/ajay-w9wa3/online-proctoring-system-x27ou-ywb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rdutraagiginting/exam-cheating-dataset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31170\AppData\Roaming\Microsoft\Templates\Spec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Spec design (blank)</Template>
  <TotalTime>65</TotalTime>
  <Pages>3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Bin Saqib, .</dc:creator>
  <cp:keywords/>
  <dc:description/>
  <cp:lastModifiedBy>Hassan Bin Saqib, .</cp:lastModifiedBy>
  <cp:revision>28</cp:revision>
  <dcterms:created xsi:type="dcterms:W3CDTF">2026-09-11T10:44:00Z</dcterms:created>
  <dcterms:modified xsi:type="dcterms:W3CDTF">2026-09-18T11:00:00Z</dcterms:modified>
</cp:coreProperties>
</file>